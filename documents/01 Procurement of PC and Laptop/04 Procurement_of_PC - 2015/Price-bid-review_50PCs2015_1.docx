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07A" w:rsidRDefault="00B5107A" w:rsidP="001D587C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Dated:  18</w:t>
      </w:r>
      <w:r w:rsidRPr="004D44AA">
        <w:rPr>
          <w:vertAlign w:val="superscript"/>
        </w:rPr>
        <w:t>th</w:t>
      </w:r>
      <w:r>
        <w:t xml:space="preserve"> May 2015</w:t>
      </w:r>
    </w:p>
    <w:p w:rsidR="00B5107A" w:rsidRDefault="00B5107A" w:rsidP="002D6DC8">
      <w:pPr>
        <w:spacing w:after="0" w:line="240" w:lineRule="auto"/>
        <w:rPr>
          <w:b/>
          <w:bCs/>
        </w:rPr>
      </w:pPr>
    </w:p>
    <w:p w:rsidR="00B5107A" w:rsidRDefault="00B5107A" w:rsidP="002D6DC8">
      <w:pPr>
        <w:spacing w:after="0" w:line="240" w:lineRule="auto"/>
        <w:rPr>
          <w:b/>
          <w:bCs/>
        </w:rPr>
      </w:pPr>
    </w:p>
    <w:p w:rsidR="00B5107A" w:rsidRDefault="00B5107A" w:rsidP="002D6DC8">
      <w:pPr>
        <w:spacing w:after="0" w:line="240" w:lineRule="auto"/>
        <w:rPr>
          <w:b/>
          <w:bCs/>
        </w:rPr>
      </w:pPr>
    </w:p>
    <w:p w:rsidR="00B5107A" w:rsidRDefault="00B5107A" w:rsidP="002D6DC8">
      <w:pPr>
        <w:spacing w:after="0" w:line="240" w:lineRule="auto"/>
        <w:rPr>
          <w:b/>
          <w:bCs/>
        </w:rPr>
      </w:pPr>
    </w:p>
    <w:p w:rsidR="00B5107A" w:rsidRPr="00B2196A" w:rsidRDefault="00B5107A" w:rsidP="002D6DC8">
      <w:pPr>
        <w:spacing w:after="0" w:line="240" w:lineRule="auto"/>
        <w:rPr>
          <w:b/>
          <w:bCs/>
        </w:rPr>
      </w:pPr>
      <w:r w:rsidRPr="00B2196A">
        <w:rPr>
          <w:b/>
          <w:bCs/>
        </w:rPr>
        <w:t xml:space="preserve">Sub: </w:t>
      </w:r>
      <w:r>
        <w:rPr>
          <w:b/>
          <w:bCs/>
        </w:rPr>
        <w:t>Price Bid</w:t>
      </w:r>
      <w:r w:rsidRPr="00B2196A">
        <w:rPr>
          <w:b/>
          <w:bCs/>
        </w:rPr>
        <w:t xml:space="preserve"> evaluation </w:t>
      </w:r>
      <w:r>
        <w:rPr>
          <w:b/>
          <w:bCs/>
        </w:rPr>
        <w:t xml:space="preserve">for </w:t>
      </w:r>
      <w:r w:rsidRPr="00B2196A">
        <w:rPr>
          <w:b/>
          <w:bCs/>
        </w:rPr>
        <w:t>Enquiry No.6000/P063/0</w:t>
      </w:r>
      <w:r>
        <w:rPr>
          <w:b/>
          <w:bCs/>
        </w:rPr>
        <w:t>36/</w:t>
      </w:r>
      <w:r w:rsidRPr="00B2196A">
        <w:rPr>
          <w:b/>
          <w:bCs/>
        </w:rPr>
        <w:t>PO</w:t>
      </w:r>
      <w:r>
        <w:rPr>
          <w:b/>
          <w:bCs/>
        </w:rPr>
        <w:t>63000038</w:t>
      </w:r>
      <w:r w:rsidRPr="00B2196A">
        <w:rPr>
          <w:b/>
          <w:bCs/>
        </w:rPr>
        <w:t xml:space="preserve">, dated </w:t>
      </w:r>
      <w:r>
        <w:rPr>
          <w:b/>
          <w:bCs/>
        </w:rPr>
        <w:t>05/02/15</w:t>
      </w:r>
      <w:r w:rsidRPr="00B2196A">
        <w:rPr>
          <w:b/>
          <w:bCs/>
        </w:rPr>
        <w:t xml:space="preserve"> for Procurement of 50 Nos. of PCs on buyback basis.</w:t>
      </w:r>
    </w:p>
    <w:p w:rsidR="00B5107A" w:rsidRDefault="00B5107A" w:rsidP="002D6DC8">
      <w:pPr>
        <w:spacing w:after="0" w:line="240" w:lineRule="auto"/>
      </w:pPr>
    </w:p>
    <w:p w:rsidR="00B5107A" w:rsidRDefault="00B5107A" w:rsidP="002D6DC8">
      <w:pPr>
        <w:spacing w:after="0" w:line="240" w:lineRule="auto"/>
      </w:pPr>
    </w:p>
    <w:p w:rsidR="00B5107A" w:rsidRDefault="00B5107A" w:rsidP="004D44AA">
      <w:pPr>
        <w:spacing w:after="0" w:line="360" w:lineRule="auto"/>
        <w:jc w:val="both"/>
      </w:pPr>
      <w:r>
        <w:t>The QCS of the 3 valid bids received for the subject enquiry, was reviewed by us and it is observed that the quoted price of the L1 Bidder – M/s. Jupiter Automation, Surat was found on higher side than our estimated price.</w:t>
      </w:r>
    </w:p>
    <w:p w:rsidR="00B5107A" w:rsidRDefault="00B5107A" w:rsidP="004D44AA">
      <w:pPr>
        <w:spacing w:after="0" w:line="360" w:lineRule="auto"/>
        <w:jc w:val="both"/>
      </w:pPr>
    </w:p>
    <w:p w:rsidR="00B5107A" w:rsidRDefault="00B5107A" w:rsidP="004D44AA">
      <w:pPr>
        <w:spacing w:after="0" w:line="360" w:lineRule="auto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It is, therefore, proposed to call the L1 bidder  - M/s. Jupiter Automation for negotiations for obtaining suitable discounts.</w:t>
      </w:r>
    </w:p>
    <w:p w:rsidR="00B5107A" w:rsidRDefault="00B5107A" w:rsidP="004D44AA">
      <w:pPr>
        <w:spacing w:after="0" w:line="360" w:lineRule="auto"/>
        <w:jc w:val="both"/>
        <w:rPr>
          <w:rFonts w:cs="Times New Roman"/>
          <w:color w:val="000000"/>
        </w:rPr>
      </w:pP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Pr="00DD345D" w:rsidRDefault="00B5107A" w:rsidP="00250FA3">
      <w:pPr>
        <w:spacing w:after="0" w:line="240" w:lineRule="auto"/>
        <w:jc w:val="both"/>
        <w:rPr>
          <w:rFonts w:cs="Times New Roman"/>
          <w:b/>
          <w:bCs/>
          <w:color w:val="000000"/>
        </w:rPr>
      </w:pPr>
      <w:r w:rsidRPr="00DD345D">
        <w:rPr>
          <w:rFonts w:cs="Times New Roman"/>
          <w:b/>
          <w:bCs/>
          <w:color w:val="000000"/>
        </w:rPr>
        <w:t>(</w:t>
      </w:r>
      <w:r>
        <w:rPr>
          <w:rFonts w:cs="Times New Roman"/>
          <w:b/>
          <w:bCs/>
          <w:color w:val="000000"/>
        </w:rPr>
        <w:t>Avinash Bhalerao</w:t>
      </w:r>
      <w:r w:rsidRPr="00DD345D">
        <w:rPr>
          <w:rFonts w:cs="Times New Roman"/>
          <w:b/>
          <w:bCs/>
          <w:color w:val="000000"/>
        </w:rPr>
        <w:t>)</w:t>
      </w:r>
    </w:p>
    <w:p w:rsidR="00B5107A" w:rsidRPr="004D44AA" w:rsidRDefault="00B5107A" w:rsidP="00250FA3">
      <w:pPr>
        <w:spacing w:after="0" w:line="240" w:lineRule="auto"/>
        <w:jc w:val="both"/>
        <w:rPr>
          <w:rFonts w:cs="Times New Roman"/>
          <w:b/>
          <w:bCs/>
          <w:color w:val="000000"/>
        </w:rPr>
      </w:pPr>
      <w:r w:rsidRPr="004D44AA">
        <w:rPr>
          <w:rFonts w:cs="Times New Roman"/>
          <w:b/>
          <w:bCs/>
          <w:color w:val="000000"/>
        </w:rPr>
        <w:t>CM (MS)</w:t>
      </w: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Pr="004D44AA" w:rsidRDefault="00B5107A" w:rsidP="00250FA3">
      <w:pPr>
        <w:spacing w:after="0" w:line="240" w:lineRule="auto"/>
        <w:jc w:val="both"/>
        <w:rPr>
          <w:rFonts w:cs="Times New Roman"/>
          <w:b/>
          <w:bCs/>
          <w:color w:val="000000"/>
        </w:rPr>
      </w:pPr>
      <w:r w:rsidRPr="004D44AA">
        <w:rPr>
          <w:rFonts w:cs="Times New Roman"/>
          <w:b/>
          <w:bCs/>
          <w:color w:val="000000"/>
        </w:rPr>
        <w:t>GM (MS)</w:t>
      </w: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p w:rsidR="00B5107A" w:rsidRPr="004D44AA" w:rsidRDefault="00B5107A" w:rsidP="00250FA3">
      <w:pPr>
        <w:spacing w:after="0" w:line="240" w:lineRule="auto"/>
        <w:jc w:val="both"/>
        <w:rPr>
          <w:rFonts w:cs="Times New Roman"/>
          <w:b/>
          <w:bCs/>
          <w:color w:val="000000"/>
        </w:rPr>
      </w:pPr>
      <w:r w:rsidRPr="004D44AA">
        <w:rPr>
          <w:rFonts w:cs="Times New Roman"/>
          <w:b/>
          <w:bCs/>
          <w:color w:val="000000"/>
        </w:rPr>
        <w:t>GM (Comm)</w:t>
      </w:r>
    </w:p>
    <w:p w:rsidR="00B5107A" w:rsidRPr="00250FA3" w:rsidRDefault="00B5107A" w:rsidP="00250FA3">
      <w:pPr>
        <w:spacing w:after="0" w:line="240" w:lineRule="auto"/>
        <w:jc w:val="both"/>
        <w:rPr>
          <w:rFonts w:cs="Times New Roman"/>
          <w:color w:val="000000"/>
        </w:rPr>
      </w:pPr>
    </w:p>
    <w:sectPr w:rsidR="00B5107A" w:rsidRPr="00250FA3" w:rsidSect="00AA206B">
      <w:pgSz w:w="12240" w:h="15840"/>
      <w:pgMar w:top="1170" w:right="108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107A" w:rsidRDefault="00B5107A" w:rsidP="005C4282">
      <w:pPr>
        <w:spacing w:after="0" w:line="240" w:lineRule="auto"/>
      </w:pPr>
      <w:r>
        <w:separator/>
      </w:r>
    </w:p>
  </w:endnote>
  <w:endnote w:type="continuationSeparator" w:id="0">
    <w:p w:rsidR="00B5107A" w:rsidRDefault="00B5107A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107A" w:rsidRDefault="00B5107A" w:rsidP="005C4282">
      <w:pPr>
        <w:spacing w:after="0" w:line="240" w:lineRule="auto"/>
      </w:pPr>
      <w:r>
        <w:separator/>
      </w:r>
    </w:p>
  </w:footnote>
  <w:footnote w:type="continuationSeparator" w:id="0">
    <w:p w:rsidR="00B5107A" w:rsidRDefault="00B5107A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53EEB"/>
    <w:multiLevelType w:val="hybridMultilevel"/>
    <w:tmpl w:val="096CCA48"/>
    <w:lvl w:ilvl="0" w:tplc="04090013">
      <w:start w:val="1"/>
      <w:numFmt w:val="upperRoman"/>
      <w:lvlText w:val="%1."/>
      <w:lvlJc w:val="right"/>
      <w:pPr>
        <w:ind w:left="180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>
    <w:nsid w:val="160504AC"/>
    <w:multiLevelType w:val="hybridMultilevel"/>
    <w:tmpl w:val="6B96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1942BE"/>
    <w:multiLevelType w:val="hybridMultilevel"/>
    <w:tmpl w:val="7F62300C"/>
    <w:lvl w:ilvl="0" w:tplc="AA92517A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A06A5"/>
    <w:multiLevelType w:val="hybridMultilevel"/>
    <w:tmpl w:val="4DDC49A8"/>
    <w:lvl w:ilvl="0" w:tplc="4146906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ED916D7"/>
    <w:multiLevelType w:val="hybridMultilevel"/>
    <w:tmpl w:val="F3F8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F4660A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F5506F1"/>
    <w:multiLevelType w:val="hybridMultilevel"/>
    <w:tmpl w:val="B9A0BD1E"/>
    <w:lvl w:ilvl="0" w:tplc="B6D2204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32EB1515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CA70AA4"/>
    <w:multiLevelType w:val="hybridMultilevel"/>
    <w:tmpl w:val="DBE0C1D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58216E"/>
    <w:multiLevelType w:val="hybridMultilevel"/>
    <w:tmpl w:val="44D6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577E52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>
    <w:nsid w:val="4B5119FD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5130566C"/>
    <w:multiLevelType w:val="hybridMultilevel"/>
    <w:tmpl w:val="726299B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5135189A"/>
    <w:multiLevelType w:val="hybridMultilevel"/>
    <w:tmpl w:val="E110C31C"/>
    <w:lvl w:ilvl="0" w:tplc="6526CC50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540D40DB"/>
    <w:multiLevelType w:val="hybridMultilevel"/>
    <w:tmpl w:val="9D009896"/>
    <w:lvl w:ilvl="0" w:tplc="04081FA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5BDD0860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>
    <w:nsid w:val="5F83791C"/>
    <w:multiLevelType w:val="hybridMultilevel"/>
    <w:tmpl w:val="FACAC8CC"/>
    <w:lvl w:ilvl="0" w:tplc="21F05538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716397"/>
    <w:multiLevelType w:val="hybridMultilevel"/>
    <w:tmpl w:val="B9A0BD1E"/>
    <w:lvl w:ilvl="0" w:tplc="B6D2204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>
    <w:nsid w:val="7BF11B6D"/>
    <w:multiLevelType w:val="hybridMultilevel"/>
    <w:tmpl w:val="B32E9804"/>
    <w:lvl w:ilvl="0" w:tplc="AF8C110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1"/>
  </w:num>
  <w:num w:numId="2">
    <w:abstractNumId w:val="8"/>
  </w:num>
  <w:num w:numId="3">
    <w:abstractNumId w:val="1"/>
  </w:num>
  <w:num w:numId="4">
    <w:abstractNumId w:val="19"/>
  </w:num>
  <w:num w:numId="5">
    <w:abstractNumId w:val="10"/>
  </w:num>
  <w:num w:numId="6">
    <w:abstractNumId w:val="3"/>
  </w:num>
  <w:num w:numId="7">
    <w:abstractNumId w:val="5"/>
  </w:num>
  <w:num w:numId="8">
    <w:abstractNumId w:val="12"/>
  </w:num>
  <w:num w:numId="9">
    <w:abstractNumId w:val="11"/>
  </w:num>
  <w:num w:numId="10">
    <w:abstractNumId w:val="6"/>
  </w:num>
  <w:num w:numId="11">
    <w:abstractNumId w:val="13"/>
  </w:num>
  <w:num w:numId="12">
    <w:abstractNumId w:val="0"/>
  </w:num>
  <w:num w:numId="13">
    <w:abstractNumId w:val="14"/>
  </w:num>
  <w:num w:numId="14">
    <w:abstractNumId w:val="9"/>
  </w:num>
  <w:num w:numId="15">
    <w:abstractNumId w:val="17"/>
  </w:num>
  <w:num w:numId="16">
    <w:abstractNumId w:val="20"/>
  </w:num>
  <w:num w:numId="17">
    <w:abstractNumId w:val="22"/>
  </w:num>
  <w:num w:numId="18">
    <w:abstractNumId w:val="16"/>
  </w:num>
  <w:num w:numId="19">
    <w:abstractNumId w:val="2"/>
  </w:num>
  <w:num w:numId="20">
    <w:abstractNumId w:val="18"/>
  </w:num>
  <w:num w:numId="21">
    <w:abstractNumId w:val="4"/>
  </w:num>
  <w:num w:numId="22">
    <w:abstractNumId w:val="15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D37F5"/>
    <w:rsid w:val="00007391"/>
    <w:rsid w:val="0001444C"/>
    <w:rsid w:val="00047FF2"/>
    <w:rsid w:val="00066D58"/>
    <w:rsid w:val="0007350B"/>
    <w:rsid w:val="0007610B"/>
    <w:rsid w:val="000D3627"/>
    <w:rsid w:val="000E02B0"/>
    <w:rsid w:val="000F38BA"/>
    <w:rsid w:val="00121A57"/>
    <w:rsid w:val="001258D0"/>
    <w:rsid w:val="00143B71"/>
    <w:rsid w:val="0015596E"/>
    <w:rsid w:val="001562A4"/>
    <w:rsid w:val="00160618"/>
    <w:rsid w:val="001636D6"/>
    <w:rsid w:val="001C5B64"/>
    <w:rsid w:val="001C635E"/>
    <w:rsid w:val="001D03FE"/>
    <w:rsid w:val="001D0806"/>
    <w:rsid w:val="001D587C"/>
    <w:rsid w:val="001D6EF3"/>
    <w:rsid w:val="001F2E30"/>
    <w:rsid w:val="001F3933"/>
    <w:rsid w:val="001F4C23"/>
    <w:rsid w:val="002137E5"/>
    <w:rsid w:val="00216EFA"/>
    <w:rsid w:val="00220B82"/>
    <w:rsid w:val="00227FB8"/>
    <w:rsid w:val="00230140"/>
    <w:rsid w:val="00250FA3"/>
    <w:rsid w:val="002563E0"/>
    <w:rsid w:val="0025758F"/>
    <w:rsid w:val="002A49E5"/>
    <w:rsid w:val="002A6B4D"/>
    <w:rsid w:val="002C050C"/>
    <w:rsid w:val="002D5F92"/>
    <w:rsid w:val="002D6DC8"/>
    <w:rsid w:val="002F20F6"/>
    <w:rsid w:val="00310E18"/>
    <w:rsid w:val="0031540F"/>
    <w:rsid w:val="003178A4"/>
    <w:rsid w:val="003306A9"/>
    <w:rsid w:val="00337559"/>
    <w:rsid w:val="00346172"/>
    <w:rsid w:val="00381834"/>
    <w:rsid w:val="0038771E"/>
    <w:rsid w:val="003B10E1"/>
    <w:rsid w:val="003B2CB6"/>
    <w:rsid w:val="003B31DA"/>
    <w:rsid w:val="003C3688"/>
    <w:rsid w:val="003E3BB5"/>
    <w:rsid w:val="003E5EB3"/>
    <w:rsid w:val="003F0B37"/>
    <w:rsid w:val="003F3000"/>
    <w:rsid w:val="003F6EE2"/>
    <w:rsid w:val="00403B81"/>
    <w:rsid w:val="00415F89"/>
    <w:rsid w:val="00422011"/>
    <w:rsid w:val="00424943"/>
    <w:rsid w:val="00424D2E"/>
    <w:rsid w:val="00440949"/>
    <w:rsid w:val="0047384C"/>
    <w:rsid w:val="00477373"/>
    <w:rsid w:val="004840C2"/>
    <w:rsid w:val="004B7D9A"/>
    <w:rsid w:val="004C1FAC"/>
    <w:rsid w:val="004D44AA"/>
    <w:rsid w:val="00513145"/>
    <w:rsid w:val="005263A4"/>
    <w:rsid w:val="005775C3"/>
    <w:rsid w:val="00583D12"/>
    <w:rsid w:val="005852AF"/>
    <w:rsid w:val="005934E7"/>
    <w:rsid w:val="005A0A19"/>
    <w:rsid w:val="005A0B66"/>
    <w:rsid w:val="005A6AE7"/>
    <w:rsid w:val="005C4282"/>
    <w:rsid w:val="005C4FA0"/>
    <w:rsid w:val="005C78E4"/>
    <w:rsid w:val="006034C2"/>
    <w:rsid w:val="006133E7"/>
    <w:rsid w:val="00620CE7"/>
    <w:rsid w:val="00632A23"/>
    <w:rsid w:val="00656279"/>
    <w:rsid w:val="00661F41"/>
    <w:rsid w:val="006825E8"/>
    <w:rsid w:val="00686A4F"/>
    <w:rsid w:val="006A0D53"/>
    <w:rsid w:val="006C42B7"/>
    <w:rsid w:val="006D37AD"/>
    <w:rsid w:val="006E5F9E"/>
    <w:rsid w:val="007004DE"/>
    <w:rsid w:val="00712470"/>
    <w:rsid w:val="00717932"/>
    <w:rsid w:val="007259D5"/>
    <w:rsid w:val="00737121"/>
    <w:rsid w:val="00737812"/>
    <w:rsid w:val="0075033E"/>
    <w:rsid w:val="00752E62"/>
    <w:rsid w:val="00755858"/>
    <w:rsid w:val="007647BC"/>
    <w:rsid w:val="00764F5A"/>
    <w:rsid w:val="00776C77"/>
    <w:rsid w:val="00787090"/>
    <w:rsid w:val="00787CA2"/>
    <w:rsid w:val="00791556"/>
    <w:rsid w:val="007B235D"/>
    <w:rsid w:val="007B5BD7"/>
    <w:rsid w:val="007D63DE"/>
    <w:rsid w:val="007E2F51"/>
    <w:rsid w:val="007E7110"/>
    <w:rsid w:val="00806983"/>
    <w:rsid w:val="008148C0"/>
    <w:rsid w:val="0082153C"/>
    <w:rsid w:val="00826975"/>
    <w:rsid w:val="00830C59"/>
    <w:rsid w:val="008723E2"/>
    <w:rsid w:val="00877243"/>
    <w:rsid w:val="00880508"/>
    <w:rsid w:val="00885BE4"/>
    <w:rsid w:val="008870AB"/>
    <w:rsid w:val="00892096"/>
    <w:rsid w:val="0089437E"/>
    <w:rsid w:val="008B52CD"/>
    <w:rsid w:val="008C1334"/>
    <w:rsid w:val="008C5EAA"/>
    <w:rsid w:val="008E4BB3"/>
    <w:rsid w:val="009127ED"/>
    <w:rsid w:val="009244D8"/>
    <w:rsid w:val="009271EB"/>
    <w:rsid w:val="0094557E"/>
    <w:rsid w:val="00963868"/>
    <w:rsid w:val="00963B3C"/>
    <w:rsid w:val="00982D7A"/>
    <w:rsid w:val="009B452D"/>
    <w:rsid w:val="009B5CA5"/>
    <w:rsid w:val="009B6649"/>
    <w:rsid w:val="009D27AD"/>
    <w:rsid w:val="009D6AF9"/>
    <w:rsid w:val="009F2ECC"/>
    <w:rsid w:val="00A0367A"/>
    <w:rsid w:val="00A139F2"/>
    <w:rsid w:val="00A24545"/>
    <w:rsid w:val="00A3512B"/>
    <w:rsid w:val="00A3680B"/>
    <w:rsid w:val="00A57DDD"/>
    <w:rsid w:val="00A9294B"/>
    <w:rsid w:val="00A92DA8"/>
    <w:rsid w:val="00A95E5C"/>
    <w:rsid w:val="00AA206B"/>
    <w:rsid w:val="00AA268C"/>
    <w:rsid w:val="00AA5BA8"/>
    <w:rsid w:val="00AB182D"/>
    <w:rsid w:val="00AC6629"/>
    <w:rsid w:val="00AD755F"/>
    <w:rsid w:val="00AE439E"/>
    <w:rsid w:val="00AE5421"/>
    <w:rsid w:val="00B2196A"/>
    <w:rsid w:val="00B24E45"/>
    <w:rsid w:val="00B301AF"/>
    <w:rsid w:val="00B5107A"/>
    <w:rsid w:val="00B66873"/>
    <w:rsid w:val="00B75AF3"/>
    <w:rsid w:val="00B9723A"/>
    <w:rsid w:val="00B97E5B"/>
    <w:rsid w:val="00BB4540"/>
    <w:rsid w:val="00BB4C2D"/>
    <w:rsid w:val="00BC76DF"/>
    <w:rsid w:val="00BD37F5"/>
    <w:rsid w:val="00BE53E9"/>
    <w:rsid w:val="00BF1ECE"/>
    <w:rsid w:val="00C029D4"/>
    <w:rsid w:val="00C03FDB"/>
    <w:rsid w:val="00C31C90"/>
    <w:rsid w:val="00C34EF5"/>
    <w:rsid w:val="00C37B4C"/>
    <w:rsid w:val="00C45E68"/>
    <w:rsid w:val="00C54709"/>
    <w:rsid w:val="00C67855"/>
    <w:rsid w:val="00C7655D"/>
    <w:rsid w:val="00C77AFD"/>
    <w:rsid w:val="00CB4431"/>
    <w:rsid w:val="00CB461E"/>
    <w:rsid w:val="00CD5106"/>
    <w:rsid w:val="00CD63DF"/>
    <w:rsid w:val="00CE5F49"/>
    <w:rsid w:val="00CF7CF1"/>
    <w:rsid w:val="00D0298B"/>
    <w:rsid w:val="00D0584C"/>
    <w:rsid w:val="00D15FDC"/>
    <w:rsid w:val="00D25085"/>
    <w:rsid w:val="00D47384"/>
    <w:rsid w:val="00D5397E"/>
    <w:rsid w:val="00D71D95"/>
    <w:rsid w:val="00D77973"/>
    <w:rsid w:val="00D837DD"/>
    <w:rsid w:val="00D83BE9"/>
    <w:rsid w:val="00D86680"/>
    <w:rsid w:val="00D90A9E"/>
    <w:rsid w:val="00D93F4E"/>
    <w:rsid w:val="00DA1CDD"/>
    <w:rsid w:val="00DB0EA1"/>
    <w:rsid w:val="00DC64C6"/>
    <w:rsid w:val="00DD017F"/>
    <w:rsid w:val="00DD345D"/>
    <w:rsid w:val="00DE122B"/>
    <w:rsid w:val="00DE59BA"/>
    <w:rsid w:val="00DF0AA3"/>
    <w:rsid w:val="00E030F4"/>
    <w:rsid w:val="00E0508E"/>
    <w:rsid w:val="00E310A3"/>
    <w:rsid w:val="00E46E03"/>
    <w:rsid w:val="00E55916"/>
    <w:rsid w:val="00E7405F"/>
    <w:rsid w:val="00E779F7"/>
    <w:rsid w:val="00E81FAE"/>
    <w:rsid w:val="00E85074"/>
    <w:rsid w:val="00E910D0"/>
    <w:rsid w:val="00E92FE1"/>
    <w:rsid w:val="00E93693"/>
    <w:rsid w:val="00E9727C"/>
    <w:rsid w:val="00EA1684"/>
    <w:rsid w:val="00EB26C3"/>
    <w:rsid w:val="00ED2527"/>
    <w:rsid w:val="00F25FCD"/>
    <w:rsid w:val="00F45C86"/>
    <w:rsid w:val="00F46573"/>
    <w:rsid w:val="00FB78C1"/>
    <w:rsid w:val="00FC13B9"/>
    <w:rsid w:val="00FC4576"/>
    <w:rsid w:val="00FC63E0"/>
    <w:rsid w:val="00FD4C97"/>
    <w:rsid w:val="00FD6D12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CF1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562A4"/>
    <w:pPr>
      <w:ind w:left="720"/>
    </w:pPr>
  </w:style>
  <w:style w:type="paragraph" w:styleId="Header">
    <w:name w:val="header"/>
    <w:basedOn w:val="Normal"/>
    <w:link w:val="HeaderChar"/>
    <w:uiPriority w:val="99"/>
    <w:semiHidden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C4282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C428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E74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740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433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8</TotalTime>
  <Pages>1</Pages>
  <Words>85</Words>
  <Characters>491</Characters>
  <Application>Microsoft Office Outlook</Application>
  <DocSecurity>0</DocSecurity>
  <Lines>0</Lines>
  <Paragraphs>0</Paragraphs>
  <ScaleCrop>false</ScaleCrop>
  <Company> 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 </cp:lastModifiedBy>
  <cp:revision>3</cp:revision>
  <cp:lastPrinted>2015-04-01T10:13:00Z</cp:lastPrinted>
  <dcterms:created xsi:type="dcterms:W3CDTF">2015-05-18T04:54:00Z</dcterms:created>
  <dcterms:modified xsi:type="dcterms:W3CDTF">2015-05-18T05:02:00Z</dcterms:modified>
</cp:coreProperties>
</file>